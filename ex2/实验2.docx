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pPr w:leftFromText="180" w:rightFromText="180" w:vertAnchor="text" w:horzAnchor="margin" w:tblpXSpec="center" w:tblpY="52"/>
        <w:tblW w:w="102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6"/>
        <w:gridCol w:w="365"/>
        <w:gridCol w:w="365"/>
        <w:gridCol w:w="365"/>
        <w:gridCol w:w="365"/>
        <w:gridCol w:w="365"/>
        <w:gridCol w:w="365"/>
        <w:gridCol w:w="299"/>
        <w:gridCol w:w="431"/>
        <w:gridCol w:w="365"/>
        <w:gridCol w:w="365"/>
        <w:gridCol w:w="914"/>
        <w:gridCol w:w="1826"/>
        <w:gridCol w:w="548"/>
        <w:gridCol w:w="1839"/>
      </w:tblGrid>
      <w:tr w:rsidR="002D2166" w14:paraId="5471E355" w14:textId="77777777" w:rsidTr="001D016D">
        <w:trPr>
          <w:trHeight w:val="1340"/>
        </w:trPr>
        <w:tc>
          <w:tcPr>
            <w:tcW w:w="10253" w:type="dxa"/>
            <w:gridSpan w:val="15"/>
          </w:tcPr>
          <w:p w14:paraId="03059800" w14:textId="77777777" w:rsidR="002D2166" w:rsidRDefault="002D2166">
            <w:pPr>
              <w:jc w:val="center"/>
              <w:rPr>
                <w:rFonts w:ascii="黑体" w:eastAsia="黑体" w:hAnsi="黑体"/>
                <w:sz w:val="52"/>
                <w:szCs w:val="52"/>
              </w:rPr>
            </w:pPr>
            <w:r>
              <w:rPr>
                <w:rFonts w:ascii="黑体" w:eastAsia="黑体" w:hAnsi="黑体" w:hint="eastAsia"/>
                <w:sz w:val="52"/>
                <w:szCs w:val="52"/>
              </w:rPr>
              <w:t>江南大学物联网工程学院实验报告</w:t>
            </w:r>
          </w:p>
          <w:p w14:paraId="08A4F811" w14:textId="7B1DB94A" w:rsidR="002D2166" w:rsidRDefault="002D216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课程名称</w:t>
            </w:r>
            <w:r>
              <w:rPr>
                <w:rFonts w:hint="eastAsia"/>
                <w:szCs w:val="21"/>
                <w:u w:val="single"/>
              </w:rPr>
              <w:t xml:space="preserve">  </w:t>
            </w:r>
            <w:r>
              <w:rPr>
                <w:rFonts w:hint="eastAsia"/>
                <w:szCs w:val="21"/>
                <w:u w:val="single"/>
              </w:rPr>
              <w:t>《</w:t>
            </w:r>
            <w:r w:rsidR="002D66C5">
              <w:rPr>
                <w:rFonts w:hint="eastAsia"/>
                <w:szCs w:val="21"/>
                <w:u w:val="single"/>
              </w:rPr>
              <w:t>Linux</w:t>
            </w:r>
            <w:r w:rsidR="002D66C5">
              <w:rPr>
                <w:rFonts w:hint="eastAsia"/>
                <w:szCs w:val="21"/>
                <w:u w:val="single"/>
              </w:rPr>
              <w:t>环境程序设计</w:t>
            </w:r>
            <w:r>
              <w:rPr>
                <w:rFonts w:hint="eastAsia"/>
                <w:szCs w:val="21"/>
                <w:u w:val="single"/>
              </w:rPr>
              <w:t>》</w:t>
            </w:r>
            <w:r w:rsidR="008310A7">
              <w:rPr>
                <w:rFonts w:hint="eastAsia"/>
                <w:szCs w:val="21"/>
                <w:u w:val="single"/>
              </w:rPr>
              <w:t xml:space="preserve"> </w:t>
            </w:r>
            <w:r w:rsidRPr="00AB7F78">
              <w:rPr>
                <w:rFonts w:hint="eastAsia"/>
                <w:szCs w:val="21"/>
              </w:rPr>
              <w:t xml:space="preserve"> </w:t>
            </w:r>
            <w:r w:rsidR="00AB7F78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实验名称</w:t>
            </w:r>
            <w:r w:rsidR="00AB7F78">
              <w:rPr>
                <w:rFonts w:hint="eastAsia"/>
                <w:szCs w:val="21"/>
              </w:rPr>
              <w:t xml:space="preserve">  </w:t>
            </w:r>
            <w:r w:rsidR="00AB7F78" w:rsidRPr="00AB7F78">
              <w:rPr>
                <w:rFonts w:hint="eastAsia"/>
                <w:szCs w:val="21"/>
                <w:u w:val="single"/>
              </w:rPr>
              <w:t xml:space="preserve"> </w:t>
            </w:r>
            <w:r w:rsidR="00AB7F78" w:rsidRPr="00AB7F78">
              <w:rPr>
                <w:rFonts w:hint="eastAsia"/>
                <w:szCs w:val="21"/>
                <w:u w:val="single"/>
              </w:rPr>
              <w:t>实验</w:t>
            </w:r>
            <w:r w:rsidR="00AB7F78" w:rsidRPr="00AB7F78">
              <w:rPr>
                <w:rFonts w:hint="eastAsia"/>
                <w:szCs w:val="21"/>
                <w:u w:val="single"/>
              </w:rPr>
              <w:t xml:space="preserve">2 </w:t>
            </w:r>
            <w:r w:rsidR="00AB7F78" w:rsidRPr="00AB7F78">
              <w:rPr>
                <w:rFonts w:hint="eastAsia"/>
                <w:szCs w:val="21"/>
                <w:u w:val="single"/>
              </w:rPr>
              <w:t>常用命令使用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</w:t>
            </w:r>
            <w:r w:rsidR="00AB7F78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实验日期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 w:rsidR="00AB7F78">
              <w:rPr>
                <w:rFonts w:hint="eastAsia"/>
                <w:szCs w:val="21"/>
                <w:u w:val="single"/>
              </w:rPr>
              <w:t xml:space="preserve">  </w:t>
            </w:r>
            <w:r w:rsidR="00EA2D2E">
              <w:rPr>
                <w:rFonts w:hint="eastAsia"/>
                <w:szCs w:val="21"/>
                <w:u w:val="single"/>
              </w:rPr>
              <w:t>2017.9.</w:t>
            </w:r>
            <w:r w:rsidR="00045B47">
              <w:rPr>
                <w:rFonts w:hint="eastAsia"/>
                <w:szCs w:val="21"/>
                <w:u w:val="single"/>
              </w:rPr>
              <w:t>21</w:t>
            </w:r>
            <w:r w:rsidR="00AB7F78">
              <w:rPr>
                <w:rFonts w:hint="eastAsia"/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</w:p>
          <w:p w14:paraId="3BCD6345" w14:textId="77777777" w:rsidR="002D2166" w:rsidRDefault="002D216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班级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 xml:space="preserve">  </w:t>
            </w:r>
            <w:r w:rsidR="008310A7">
              <w:rPr>
                <w:rFonts w:hint="eastAsia"/>
                <w:szCs w:val="21"/>
                <w:u w:val="single"/>
              </w:rPr>
              <w:t>计科</w:t>
            </w:r>
            <w:r w:rsidR="00507330">
              <w:rPr>
                <w:rFonts w:hint="eastAsia"/>
                <w:szCs w:val="21"/>
                <w:u w:val="single"/>
              </w:rPr>
              <w:t>1</w:t>
            </w:r>
            <w:r w:rsidR="005D0F41">
              <w:rPr>
                <w:rFonts w:hint="eastAsia"/>
                <w:szCs w:val="21"/>
                <w:u w:val="single"/>
              </w:rPr>
              <w:t>4</w:t>
            </w:r>
            <w:r>
              <w:rPr>
                <w:rFonts w:hint="eastAsia"/>
                <w:szCs w:val="21"/>
                <w:u w:val="single"/>
              </w:rPr>
              <w:t>0</w:t>
            </w:r>
            <w:r w:rsidR="00EA2D2E">
              <w:rPr>
                <w:rFonts w:hint="eastAsia"/>
                <w:szCs w:val="21"/>
                <w:u w:val="single"/>
              </w:rPr>
              <w:t>4</w:t>
            </w:r>
            <w:r>
              <w:rPr>
                <w:rFonts w:hint="eastAsia"/>
                <w:szCs w:val="21"/>
                <w:u w:val="single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hint="eastAsia"/>
                <w:szCs w:val="21"/>
              </w:rPr>
              <w:t>姓名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 xml:space="preserve">   </w:t>
            </w:r>
            <w:r w:rsidR="002D66C5">
              <w:rPr>
                <w:rFonts w:hint="eastAsia"/>
                <w:szCs w:val="21"/>
                <w:u w:val="single"/>
              </w:rPr>
              <w:t xml:space="preserve">  </w:t>
            </w:r>
            <w:r w:rsidR="00EA2D2E">
              <w:rPr>
                <w:rFonts w:hint="eastAsia"/>
                <w:szCs w:val="21"/>
                <w:u w:val="single"/>
              </w:rPr>
              <w:t>阎覃</w:t>
            </w:r>
            <w:r w:rsidR="002D66C5">
              <w:rPr>
                <w:rFonts w:hint="eastAsia"/>
                <w:szCs w:val="21"/>
                <w:u w:val="single"/>
              </w:rPr>
              <w:t xml:space="preserve">     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    </w:t>
            </w:r>
            <w:r>
              <w:rPr>
                <w:rFonts w:hint="eastAsia"/>
                <w:szCs w:val="21"/>
              </w:rPr>
              <w:t>学号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 w:rsidR="00FE3D63">
              <w:rPr>
                <w:rFonts w:hint="eastAsia"/>
                <w:szCs w:val="21"/>
                <w:u w:val="single"/>
              </w:rPr>
              <w:t xml:space="preserve"> </w:t>
            </w:r>
            <w:r w:rsidR="002D66C5">
              <w:rPr>
                <w:rFonts w:hint="eastAsia"/>
                <w:szCs w:val="21"/>
                <w:u w:val="single"/>
              </w:rPr>
              <w:t xml:space="preserve">  </w:t>
            </w:r>
            <w:r w:rsidR="00EA2D2E">
              <w:rPr>
                <w:rFonts w:hint="eastAsia"/>
                <w:szCs w:val="21"/>
                <w:u w:val="single"/>
              </w:rPr>
              <w:t>1030414414</w:t>
            </w:r>
            <w:r w:rsidR="002D66C5">
              <w:rPr>
                <w:rFonts w:hint="eastAsia"/>
                <w:szCs w:val="21"/>
                <w:u w:val="single"/>
              </w:rPr>
              <w:t xml:space="preserve">     </w:t>
            </w:r>
            <w:r w:rsidR="00FE3D63">
              <w:rPr>
                <w:rFonts w:hint="eastAsia"/>
                <w:szCs w:val="21"/>
              </w:rPr>
              <w:t xml:space="preserve">  </w:t>
            </w:r>
            <w:r w:rsidR="002D66C5">
              <w:rPr>
                <w:rFonts w:hint="eastAsia"/>
                <w:szCs w:val="21"/>
              </w:rPr>
              <w:t xml:space="preserve">    </w:t>
            </w:r>
            <w:r w:rsidR="00507330">
              <w:rPr>
                <w:rFonts w:hint="eastAsia"/>
                <w:szCs w:val="21"/>
              </w:rPr>
              <w:t xml:space="preserve"> </w:t>
            </w:r>
          </w:p>
          <w:p w14:paraId="5166164A" w14:textId="77777777" w:rsidR="002D2166" w:rsidRDefault="002D2166" w:rsidP="003C42B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实验报告要求</w:t>
            </w:r>
            <w:r>
              <w:rPr>
                <w:rFonts w:hint="eastAsia"/>
                <w:szCs w:val="21"/>
              </w:rPr>
              <w:t xml:space="preserve">   1</w:t>
            </w:r>
            <w:r>
              <w:rPr>
                <w:rFonts w:hint="eastAsia"/>
                <w:szCs w:val="21"/>
              </w:rPr>
              <w:t>．实验</w:t>
            </w:r>
            <w:r w:rsidR="00FE3D63">
              <w:rPr>
                <w:rFonts w:hint="eastAsia"/>
                <w:szCs w:val="21"/>
              </w:rPr>
              <w:t>目的</w:t>
            </w:r>
            <w:r>
              <w:rPr>
                <w:rFonts w:hint="eastAsia"/>
                <w:szCs w:val="21"/>
              </w:rPr>
              <w:t xml:space="preserve">  2</w:t>
            </w:r>
            <w:r>
              <w:rPr>
                <w:rFonts w:hint="eastAsia"/>
                <w:szCs w:val="21"/>
              </w:rPr>
              <w:t>．实验</w:t>
            </w:r>
            <w:r w:rsidR="00A95FB5">
              <w:rPr>
                <w:rFonts w:hint="eastAsia"/>
                <w:szCs w:val="21"/>
              </w:rPr>
              <w:t>内容</w:t>
            </w:r>
            <w:r>
              <w:rPr>
                <w:rFonts w:hint="eastAsia"/>
                <w:szCs w:val="21"/>
              </w:rPr>
              <w:t xml:space="preserve">  3</w:t>
            </w:r>
            <w:r>
              <w:rPr>
                <w:rFonts w:hint="eastAsia"/>
                <w:szCs w:val="21"/>
              </w:rPr>
              <w:t>．实验</w:t>
            </w:r>
            <w:r w:rsidR="00FE3D63">
              <w:rPr>
                <w:rFonts w:hint="eastAsia"/>
                <w:szCs w:val="21"/>
              </w:rPr>
              <w:t>步骤</w:t>
            </w:r>
            <w:r w:rsidR="00DB0374">
              <w:rPr>
                <w:rFonts w:hint="eastAsia"/>
                <w:szCs w:val="21"/>
              </w:rPr>
              <w:t xml:space="preserve"> </w:t>
            </w:r>
            <w:r w:rsidR="00FE3D63">
              <w:rPr>
                <w:rFonts w:hint="eastAsia"/>
                <w:szCs w:val="21"/>
              </w:rPr>
              <w:t xml:space="preserve">  5</w:t>
            </w:r>
            <w:r w:rsidR="00FE3D63">
              <w:rPr>
                <w:rFonts w:hint="eastAsia"/>
                <w:szCs w:val="21"/>
              </w:rPr>
              <w:t>．运行情况</w:t>
            </w:r>
            <w:r w:rsidR="00E679CE">
              <w:rPr>
                <w:rFonts w:hint="eastAsia"/>
                <w:szCs w:val="21"/>
              </w:rPr>
              <w:t xml:space="preserve">  </w:t>
            </w:r>
            <w:r w:rsidR="00A23D76">
              <w:rPr>
                <w:rFonts w:hint="eastAsia"/>
                <w:szCs w:val="21"/>
              </w:rPr>
              <w:t>6</w:t>
            </w:r>
            <w:r w:rsidR="00E679CE">
              <w:rPr>
                <w:rFonts w:hint="eastAsia"/>
                <w:szCs w:val="21"/>
              </w:rPr>
              <w:t>．实验体会</w:t>
            </w:r>
            <w:r w:rsidR="00E679CE">
              <w:rPr>
                <w:rFonts w:hint="eastAsia"/>
                <w:szCs w:val="21"/>
              </w:rPr>
              <w:t xml:space="preserve"> </w:t>
            </w:r>
          </w:p>
        </w:tc>
      </w:tr>
      <w:tr w:rsidR="002D2166" w14:paraId="4C8709A5" w14:textId="77777777" w:rsidTr="001D016D">
        <w:trPr>
          <w:trHeight w:val="11858"/>
        </w:trPr>
        <w:tc>
          <w:tcPr>
            <w:tcW w:w="10253" w:type="dxa"/>
            <w:gridSpan w:val="15"/>
          </w:tcPr>
          <w:p w14:paraId="302B148A" w14:textId="04F320DE" w:rsidR="00641DF1" w:rsidRPr="001D016D" w:rsidRDefault="00641DF1" w:rsidP="00641DF1">
            <w:pPr>
              <w:rPr>
                <w:rFonts w:asciiTheme="minorHAnsi" w:eastAsiaTheme="minorHAnsi" w:hAnsiTheme="minorHAnsi"/>
                <w:b/>
              </w:rPr>
            </w:pPr>
            <w:r w:rsidRPr="001D016D">
              <w:rPr>
                <w:rFonts w:asciiTheme="minorHAnsi" w:eastAsiaTheme="minorHAnsi" w:hAnsiTheme="minorHAnsi" w:hint="eastAsia"/>
                <w:b/>
              </w:rPr>
              <w:t>一. 实验目的</w:t>
            </w:r>
          </w:p>
          <w:p w14:paraId="7FBFB1BE" w14:textId="77777777" w:rsidR="00641DF1" w:rsidRPr="001D016D" w:rsidRDefault="00E55639" w:rsidP="00AB7F78">
            <w:pPr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 xml:space="preserve">    </w:t>
            </w:r>
            <w:r w:rsidR="00AB7F78" w:rsidRPr="001D016D">
              <w:rPr>
                <w:rFonts w:asciiTheme="minorHAnsi" w:eastAsiaTheme="minorHAnsi" w:hAnsiTheme="minorHAnsi" w:hint="eastAsia"/>
              </w:rPr>
              <w:t>掌握 Linux 一般命令格式;掌握有关文件和目录浏览和操作的常用命令;熟练掌握 man命令。</w:t>
            </w:r>
          </w:p>
          <w:p w14:paraId="7812CE64" w14:textId="77777777" w:rsidR="00641DF1" w:rsidRPr="001D016D" w:rsidRDefault="00641DF1" w:rsidP="00641DF1">
            <w:pPr>
              <w:rPr>
                <w:rFonts w:asciiTheme="minorHAnsi" w:eastAsiaTheme="minorHAnsi" w:hAnsiTheme="minorHAnsi"/>
                <w:b/>
              </w:rPr>
            </w:pPr>
            <w:r w:rsidRPr="001D016D">
              <w:rPr>
                <w:rFonts w:asciiTheme="minorHAnsi" w:eastAsiaTheme="minorHAnsi" w:hAnsiTheme="minorHAnsi" w:hint="eastAsia"/>
                <w:b/>
              </w:rPr>
              <w:t>二. 实验内容</w:t>
            </w:r>
          </w:p>
          <w:p w14:paraId="0484C2A6" w14:textId="77777777" w:rsidR="00641DF1" w:rsidRPr="001D016D" w:rsidRDefault="00E55639" w:rsidP="00641DF1">
            <w:pPr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 xml:space="preserve">    </w:t>
            </w:r>
            <w:r w:rsidR="00AB7F78" w:rsidRPr="001D016D">
              <w:rPr>
                <w:rFonts w:asciiTheme="minorHAnsi" w:eastAsiaTheme="minorHAnsi" w:hAnsiTheme="minorHAnsi" w:hint="eastAsia"/>
              </w:rPr>
              <w:t>熟悉 date、cal、who、echo、clear 等命令;在用户主目录下对文件进行操作;对目录 进行管理;利用 man 命令显示 date、echo 等命令的手册页。</w:t>
            </w:r>
          </w:p>
          <w:p w14:paraId="742C1891" w14:textId="77777777" w:rsidR="00E55639" w:rsidRPr="001D016D" w:rsidRDefault="00641DF1" w:rsidP="00641DF1">
            <w:pPr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  <w:b/>
              </w:rPr>
              <w:t>三.</w:t>
            </w:r>
            <w:r w:rsidR="00E55639" w:rsidRPr="001D016D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Pr="001D016D">
              <w:rPr>
                <w:rFonts w:asciiTheme="minorHAnsi" w:eastAsiaTheme="minorHAnsi" w:hAnsiTheme="minorHAnsi" w:hint="eastAsia"/>
                <w:b/>
              </w:rPr>
              <w:t>实验步骤:</w:t>
            </w:r>
          </w:p>
          <w:p w14:paraId="5AB770B4" w14:textId="77777777" w:rsidR="00AB7F78" w:rsidRPr="001D016D" w:rsidRDefault="00E55639" w:rsidP="00AB7F78">
            <w:pPr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 xml:space="preserve">    </w:t>
            </w:r>
            <w:r w:rsidR="00DA2BF9" w:rsidRPr="001D016D">
              <w:rPr>
                <w:rFonts w:asciiTheme="minorHAnsi" w:eastAsiaTheme="minorHAnsi" w:hAnsiTheme="minorHAnsi" w:hint="eastAsia"/>
              </w:rPr>
              <w:t>1.</w:t>
            </w:r>
            <w:r w:rsidR="00AB7F78" w:rsidRPr="001D016D">
              <w:rPr>
                <w:rFonts w:asciiTheme="minorHAnsi" w:eastAsiaTheme="minorHAnsi" w:hAnsiTheme="minorHAnsi" w:hint="eastAsia"/>
              </w:rPr>
              <w:t>登录进入系统.</w:t>
            </w:r>
          </w:p>
          <w:p w14:paraId="4A6B974F" w14:textId="77777777" w:rsidR="00AB7F78" w:rsidRPr="001D016D" w:rsidRDefault="00DA2BF9" w:rsidP="00AB7F78">
            <w:pPr>
              <w:ind w:firstLine="420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2.</w:t>
            </w:r>
            <w:r w:rsidR="00AB7F78" w:rsidRPr="001D016D">
              <w:rPr>
                <w:rFonts w:asciiTheme="minorHAnsi" w:eastAsiaTheme="minorHAnsi" w:hAnsiTheme="minorHAnsi" w:hint="eastAsia"/>
              </w:rPr>
              <w:t>使用简单命令:date,cal,who,echo,clear 等，了解 Linux 命令格式。</w:t>
            </w:r>
          </w:p>
          <w:p w14:paraId="1C989D73" w14:textId="195BE796" w:rsidR="004A28FE" w:rsidRPr="001D016D" w:rsidRDefault="003B0BB9" w:rsidP="00716156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A4F6295" wp14:editId="719E914A">
                  <wp:extent cx="4705350" cy="3505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2" t="6600" r="24495" b="17690"/>
                          <a:stretch/>
                        </pic:blipFill>
                        <pic:spPr bwMode="auto">
                          <a:xfrm>
                            <a:off x="0" y="0"/>
                            <a:ext cx="4734252" cy="352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DCFFE6" w14:textId="77777777" w:rsidR="00DA2BF9" w:rsidRPr="001D016D" w:rsidRDefault="00DA2BF9" w:rsidP="00DA2BF9">
            <w:pPr>
              <w:ind w:firstLine="420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3.浏览文件系统:</w:t>
            </w:r>
          </w:p>
          <w:p w14:paraId="2A51DA18" w14:textId="05ECA823" w:rsidR="00DA2BF9" w:rsidRPr="001D016D" w:rsidRDefault="00886FDE" w:rsidP="00DA2BF9">
            <w:pPr>
              <w:ind w:firstLine="420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1)</w:t>
            </w:r>
            <w:r w:rsidR="00DA2BF9" w:rsidRPr="001D016D">
              <w:rPr>
                <w:rFonts w:asciiTheme="minorHAnsi" w:eastAsiaTheme="minorHAnsi" w:hAnsiTheme="minorHAnsi" w:hint="eastAsia"/>
              </w:rPr>
              <w:t>运行 pwd 命令,确定当前工作目录。</w:t>
            </w:r>
          </w:p>
          <w:p w14:paraId="2128A5C2" w14:textId="4F5D527E" w:rsidR="00716156" w:rsidRPr="001D016D" w:rsidRDefault="00886FDE" w:rsidP="00DA2BF9">
            <w:pPr>
              <w:ind w:firstLine="420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2)</w:t>
            </w:r>
            <w:r w:rsidR="00DA2BF9" w:rsidRPr="001D016D">
              <w:rPr>
                <w:rFonts w:asciiTheme="minorHAnsi" w:eastAsiaTheme="minorHAnsi" w:hAnsiTheme="minorHAnsi" w:hint="eastAsia"/>
              </w:rPr>
              <w:t>运行 ls -l 命令,理解各字段含义。</w:t>
            </w:r>
          </w:p>
          <w:p w14:paraId="2F6BD18E" w14:textId="0F82BB27" w:rsidR="004A28FE" w:rsidRPr="001D016D" w:rsidRDefault="003B0BB9" w:rsidP="00716156">
            <w:pPr>
              <w:jc w:val="center"/>
              <w:rPr>
                <w:rFonts w:asciiTheme="minorHAnsi" w:eastAsiaTheme="minorHAnsi" w:hAnsiTheme="minorHAnsi"/>
                <w:b/>
                <w:noProof/>
              </w:rPr>
            </w:pPr>
            <w:r w:rsidRPr="001D016D">
              <w:rPr>
                <w:rFonts w:asciiTheme="minorHAnsi" w:eastAsiaTheme="minorHAnsi" w:hAnsiTheme="minorHAnsi"/>
                <w:b/>
                <w:noProof/>
              </w:rPr>
              <w:lastRenderedPageBreak/>
              <w:drawing>
                <wp:inline distT="0" distB="0" distL="0" distR="0" wp14:anchorId="22859206" wp14:editId="535DCDF0">
                  <wp:extent cx="4578350" cy="2406523"/>
                  <wp:effectExtent l="0" t="0" r="0" b="698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71" t="6756" r="17705" b="37299"/>
                          <a:stretch/>
                        </pic:blipFill>
                        <pic:spPr bwMode="auto">
                          <a:xfrm>
                            <a:off x="0" y="0"/>
                            <a:ext cx="4586599" cy="2410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52F267" w14:textId="77777777" w:rsidR="00DA2BF9" w:rsidRPr="001D016D" w:rsidRDefault="00DA2BF9" w:rsidP="00716156">
            <w:pPr>
              <w:jc w:val="center"/>
              <w:rPr>
                <w:rFonts w:asciiTheme="minorHAnsi" w:eastAsiaTheme="minorHAnsi" w:hAnsiTheme="minorHAnsi"/>
                <w:b/>
                <w:noProof/>
              </w:rPr>
            </w:pPr>
          </w:p>
          <w:p w14:paraId="472A2DA3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字母l是long的缩写，使用这个参数可以输出长格式。</w:t>
            </w:r>
          </w:p>
          <w:p w14:paraId="3825A659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</w:p>
          <w:p w14:paraId="176B7FE6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第1行:总计(total)</w:t>
            </w:r>
          </w:p>
          <w:p w14:paraId="12164CAF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Total后面的数字是指当前目录下所有文件所占用的空间总和。</w:t>
            </w:r>
          </w:p>
          <w:p w14:paraId="7C889CE7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1FF84720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第1字段: 文件属性字段</w:t>
            </w:r>
          </w:p>
          <w:p w14:paraId="12CD5E2F" w14:textId="77777777" w:rsidR="007B1617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文件属性字段总共有10个字母组成；第一个字符代表文件的类型。</w:t>
            </w:r>
          </w:p>
          <w:p w14:paraId="6BA2F675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字母“-”表示该文件是一个普通文件</w:t>
            </w:r>
          </w:p>
          <w:p w14:paraId="65D5C7FC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字母“d”表示该文件是一个目录，字母"d"，是dirtectory(目录)的缩写</w:t>
            </w:r>
          </w:p>
          <w:p w14:paraId="5565F486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字母“l”表示该文件是一个链接文件。字母"l"是link(链接)的缩写，类似于windows下的快捷方式</w:t>
            </w:r>
          </w:p>
          <w:p w14:paraId="43629AB0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“b”的表示块设备文件(block)，一般置于/dev目录下，设备文件是普通文件和程序访问硬件设备的入口，是很特殊的文件。没有文件大小，只有一个主设备号和一个辅设备号。一次传输数据为一整块的被称为块设备，如硬盘、光盘等。最小数据传输单位为一个数据块(通常一个数据块的大小为512字节)</w:t>
            </w:r>
          </w:p>
          <w:p w14:paraId="38D51BE4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字母为“c”表示该文件是一个字符设备文件(character)，一般置于/dev目录下，一次传输一个字节的设备被称为字符设备，如键盘、字符终端等，传输数据的最小单位为一个字节。</w:t>
            </w:r>
          </w:p>
          <w:p w14:paraId="629BDE61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字母为“p”表示该文件为命令管道文件。与shell编程有关的文件。</w:t>
            </w:r>
          </w:p>
          <w:p w14:paraId="10AF264D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字母“s”表示该文件为sock文件。与shell编程有关的文件。</w:t>
            </w:r>
          </w:p>
          <w:p w14:paraId="2A5D2381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第1字符的后面9个字母表示该文件或目录的权限位。</w:t>
            </w:r>
          </w:p>
          <w:p w14:paraId="5227C2EF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r表是读 (Read) 、w表示写 (Write) 、x表示执行 (eXecute)</w:t>
            </w:r>
          </w:p>
          <w:p w14:paraId="5A6E3812" w14:textId="77777777" w:rsidR="00716156" w:rsidRPr="001D016D" w:rsidRDefault="00716156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其中前三个表示文件拥有者的权限，中间三个表示文件所属组拥有的权限，最后三个表示其他用户拥有的权限。</w:t>
            </w:r>
          </w:p>
          <w:p w14:paraId="5169DDEF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6573FA08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第2字段：文件硬链接数</w:t>
            </w:r>
          </w:p>
          <w:p w14:paraId="2D4BE770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如果一个文件不是目录，此时这一字段表示这个文件所具有的硬链接数，</w:t>
            </w:r>
          </w:p>
          <w:p w14:paraId="53FA880E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如果是一个目录，则第2字段表示该目录所含子目录的个数。</w:t>
            </w:r>
          </w:p>
          <w:p w14:paraId="4D426F28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新建一个空目录，这个目录的第二字段就是2，表示该目录下有两个子目录。为什么新建的目录下面会有两个子目录呢?</w:t>
            </w:r>
          </w:p>
          <w:p w14:paraId="08AF24DB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因为每一个目录都有一个指向它本身的子目录"." 和指向它上级目录的子目录".."，这两个默认子目录是隐藏的。ls -a可以看到</w:t>
            </w:r>
          </w:p>
          <w:p w14:paraId="4225986F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3755C0FA" w14:textId="77777777" w:rsidR="007245FE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lastRenderedPageBreak/>
              <w:t>第3字段：文件（目录）拥有者</w:t>
            </w:r>
          </w:p>
          <w:p w14:paraId="6FD90AD0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该字段表示此文件是属于哪个用户。linux类系统都是多用户系统，每个文件都有它的拥有者。只有文件的拥有者才具有改动文件属性的权利。当然， root用户具有改动任何文件属性的权利。对于一个目录来说，只有拥有该目录的用户，或者具有写权限的用户才有在目录下创建文件的权利。</w:t>
            </w:r>
          </w:p>
          <w:p w14:paraId="7480BF27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0A322319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第4字段：文件（目录）拥有者所在的组</w:t>
            </w:r>
          </w:p>
          <w:p w14:paraId="40792729" w14:textId="77777777" w:rsidR="007B1617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一个用户可以加入很多个组，但是其中有一个是主组，就是显示在第4字段的名称。</w:t>
            </w:r>
          </w:p>
          <w:p w14:paraId="02E028C3" w14:textId="77777777" w:rsidR="007B1617" w:rsidRPr="001D016D" w:rsidRDefault="007B1617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6C8884A6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第5字段: 文件所占用的空间(以字节为单位)</w:t>
            </w:r>
          </w:p>
          <w:p w14:paraId="4C55BCE8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第5字段表示文件大小，如果是一个文件夹（目录），则表示该文件夹的大小。请注意是文件夹本身的大小，而不是文件夹以及它下面的文件的总大小。</w:t>
            </w:r>
          </w:p>
          <w:p w14:paraId="103CF0B8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0CEB6D8E" w14:textId="77777777" w:rsidR="004A28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第6字段：文件（目录）最近访问（修改）时间</w:t>
            </w:r>
          </w:p>
          <w:p w14:paraId="3ED6A898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第7字段：文件名</w:t>
            </w:r>
          </w:p>
          <w:p w14:paraId="113D3649" w14:textId="6AC7C0AD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如果是一个符号链接，那么会有一个 “-&gt;" 箭头符号，后面根一个它指向的文件名</w:t>
            </w:r>
          </w:p>
          <w:p w14:paraId="0C37A749" w14:textId="77777777" w:rsidR="00886FDE" w:rsidRPr="001D016D" w:rsidRDefault="00886FD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</w:p>
          <w:p w14:paraId="4E194780" w14:textId="425244FB" w:rsidR="00886FDE" w:rsidRPr="001D016D" w:rsidRDefault="00886FDE" w:rsidP="00886FDE">
            <w:pPr>
              <w:ind w:leftChars="202" w:left="424"/>
              <w:rPr>
                <w:rFonts w:asciiTheme="minorHAnsi" w:eastAsiaTheme="minorHAnsi" w:hAnsiTheme="minorHAnsi"/>
              </w:rPr>
            </w:pPr>
            <w:r w:rsidRPr="001D016D">
              <w:rPr>
                <w:rFonts w:asciiTheme="minorHAnsi" w:eastAsiaTheme="minorHAnsi" w:hAnsiTheme="minorHAnsi" w:hint="eastAsia"/>
              </w:rPr>
              <w:t>3)运行 ls -ai ，理解各字段含义。</w:t>
            </w:r>
          </w:p>
          <w:p w14:paraId="74584AFC" w14:textId="7BCF3961" w:rsidR="007245FE" w:rsidRPr="001D016D" w:rsidRDefault="003B0BB9" w:rsidP="007245FE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9A67E5C" wp14:editId="2FF947D2">
                  <wp:extent cx="5120813" cy="3102610"/>
                  <wp:effectExtent l="0" t="0" r="1016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4" t="12335" r="14609" b="19604"/>
                          <a:stretch/>
                        </pic:blipFill>
                        <pic:spPr bwMode="auto">
                          <a:xfrm>
                            <a:off x="0" y="0"/>
                            <a:ext cx="5140069" cy="3114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1C441E" w14:textId="77777777" w:rsidR="007245F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参数a 代表all 列出所有以点开头的隐藏文件。</w:t>
            </w:r>
          </w:p>
          <w:p w14:paraId="7EF223D7" w14:textId="2A55F035" w:rsidR="00886FDE" w:rsidRPr="001D016D" w:rsidRDefault="007245F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参数i 代表inode 列出文件的节点号</w:t>
            </w:r>
          </w:p>
          <w:p w14:paraId="3DECF9E5" w14:textId="77777777" w:rsidR="00886FDE" w:rsidRPr="001D016D" w:rsidRDefault="00886FD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</w:p>
          <w:p w14:paraId="7611DBB8" w14:textId="77777777" w:rsidR="00886FDE" w:rsidRPr="001D016D" w:rsidRDefault="00886FD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4)使用 cd 命令,将工作目录改到根(/)上。</w:t>
            </w:r>
          </w:p>
          <w:p w14:paraId="473B9B76" w14:textId="26270B1F" w:rsidR="00886FDE" w:rsidRPr="001D016D" w:rsidRDefault="00886FDE" w:rsidP="00886FDE">
            <w:pPr>
              <w:ind w:leftChars="202" w:left="424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  运行 ls –l 命令。</w:t>
            </w:r>
          </w:p>
          <w:p w14:paraId="3E4470D0" w14:textId="6CC190D1" w:rsidR="007245FE" w:rsidRPr="001D016D" w:rsidRDefault="003B0BB9" w:rsidP="00AC4570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34A72DA" wp14:editId="2A9D760E">
                  <wp:extent cx="5053965" cy="984250"/>
                  <wp:effectExtent l="0" t="0" r="635" b="635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50" t="9612" r="13473" b="73480"/>
                          <a:stretch/>
                        </pic:blipFill>
                        <pic:spPr bwMode="auto">
                          <a:xfrm>
                            <a:off x="0" y="0"/>
                            <a:ext cx="5054060" cy="98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A8B94C" w14:textId="5EEA79E4" w:rsidR="00AC4570" w:rsidRPr="001D016D" w:rsidRDefault="00886FDE" w:rsidP="00886FDE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lastRenderedPageBreak/>
              <w:t>5)直接使用 cd，回到哪里了?用 pwd 验证。</w:t>
            </w:r>
          </w:p>
          <w:p w14:paraId="7DD97B5D" w14:textId="75B97254" w:rsidR="00013F9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A24F076" wp14:editId="68B933DB">
                  <wp:extent cx="4839335" cy="723551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96" t="27391" r="21332" b="39131"/>
                          <a:stretch/>
                        </pic:blipFill>
                        <pic:spPr bwMode="auto">
                          <a:xfrm>
                            <a:off x="0" y="0"/>
                            <a:ext cx="4881595" cy="729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E5E1C6" w14:textId="5A1337E7" w:rsidR="001D016D" w:rsidRPr="001D016D" w:rsidRDefault="00AC4570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cd后回到了home目录</w:t>
            </w:r>
          </w:p>
          <w:p w14:paraId="555AB0E4" w14:textId="52256941" w:rsidR="001D016D" w:rsidRPr="001D016D" w:rsidRDefault="00886FDE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6)用 mkdir 建立一个子目录 subdir。</w:t>
            </w:r>
          </w:p>
          <w:p w14:paraId="6299C066" w14:textId="6A08D9B3" w:rsidR="00886FDE" w:rsidRPr="001D016D" w:rsidRDefault="00886FDE" w:rsidP="00886FDE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7)将工作目录改到 subdir。</w:t>
            </w:r>
          </w:p>
          <w:p w14:paraId="733AFF4B" w14:textId="77777777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4.文件操作</w:t>
            </w:r>
          </w:p>
          <w:p w14:paraId="4FC40487" w14:textId="3960D057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1)验证当前工作目录在 subdir。 </w:t>
            </w:r>
          </w:p>
          <w:p w14:paraId="1496893C" w14:textId="0F876E3A" w:rsidR="00013F9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6299B7D" wp14:editId="475352BC">
                  <wp:extent cx="5001634" cy="655320"/>
                  <wp:effectExtent l="0" t="0" r="2540" b="508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0" t="21223" r="15812" b="54317"/>
                          <a:stretch/>
                        </pic:blipFill>
                        <pic:spPr bwMode="auto">
                          <a:xfrm>
                            <a:off x="0" y="0"/>
                            <a:ext cx="5009057" cy="656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84F140" w14:textId="5301BD44" w:rsidR="001D016D" w:rsidRPr="001D016D" w:rsidRDefault="001D016D" w:rsidP="001D016D">
            <w:pPr>
              <w:tabs>
                <w:tab w:val="left" w:pos="284"/>
              </w:tabs>
              <w:ind w:leftChars="133" w:left="279" w:firstLine="1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2)运行date&gt;file1，然后运行cat file1，看到什么信息? </w:t>
            </w:r>
          </w:p>
          <w:p w14:paraId="2ED18A63" w14:textId="1F8687D5" w:rsidR="00013F9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53EBBDD" wp14:editId="231C7235">
                  <wp:extent cx="5440680" cy="51816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9" t="26728" r="14039" b="47466"/>
                          <a:stretch/>
                        </pic:blipFill>
                        <pic:spPr bwMode="auto">
                          <a:xfrm>
                            <a:off x="0" y="0"/>
                            <a:ext cx="54406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B0822D" w14:textId="0ECC1E4F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3)运行 cat subdir，会有什么结果?为什么?</w:t>
            </w:r>
          </w:p>
          <w:p w14:paraId="7A14AF18" w14:textId="7A5AA044" w:rsidR="00C51D74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2B9E2A0" wp14:editId="6D6D225C">
                  <wp:extent cx="4939372" cy="821690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96" t="23438" r="16992" b="41796"/>
                          <a:stretch/>
                        </pic:blipFill>
                        <pic:spPr bwMode="auto">
                          <a:xfrm>
                            <a:off x="0" y="0"/>
                            <a:ext cx="4942092" cy="822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A22475" w14:textId="565D797D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cat subdir 提示subdir是目录</w:t>
            </w:r>
          </w:p>
          <w:p w14:paraId="47B36BFB" w14:textId="44B70920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4)利用 man 命令显示 date 命令的使用说明。</w:t>
            </w:r>
          </w:p>
          <w:p w14:paraId="14E7A920" w14:textId="0A067F78" w:rsidR="00C51D74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038100F" wp14:editId="13A5D875">
                  <wp:extent cx="4393565" cy="3026032"/>
                  <wp:effectExtent l="0" t="0" r="635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2" t="10836" r="11230" b="15275"/>
                          <a:stretch/>
                        </pic:blipFill>
                        <pic:spPr bwMode="auto">
                          <a:xfrm>
                            <a:off x="0" y="0"/>
                            <a:ext cx="4403179" cy="3032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0AD0EC" w14:textId="17BEC042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5)运行 man date &gt;&gt; file1，看到什么?</w:t>
            </w:r>
          </w:p>
          <w:p w14:paraId="682DAA13" w14:textId="53066D9D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  运行 cat file1 ，看到什么?</w:t>
            </w:r>
          </w:p>
          <w:p w14:paraId="1907232E" w14:textId="77777777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</w:p>
          <w:p w14:paraId="13A65755" w14:textId="6B678F5A" w:rsidR="00C51D74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1CCD38F" wp14:editId="72628CB4">
                  <wp:extent cx="4304665" cy="3514148"/>
                  <wp:effectExtent l="0" t="0" r="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2" t="9855" r="11837" b="13478"/>
                          <a:stretch/>
                        </pic:blipFill>
                        <pic:spPr bwMode="auto">
                          <a:xfrm>
                            <a:off x="0" y="0"/>
                            <a:ext cx="4306208" cy="3515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BCB9B8" w14:textId="58AA9255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6)利用 ls -l file1，了解链接计数是多少?</w:t>
            </w:r>
          </w:p>
          <w:p w14:paraId="409C87CC" w14:textId="73D3FF9C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  运行ln file1 ../fa，再运行ls–l file1，看链接计数有无变化?用cat命令显示 fa 文件内容。</w:t>
            </w:r>
          </w:p>
          <w:p w14:paraId="61FAEF21" w14:textId="27306203" w:rsidR="00C51D74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9DCF30F" wp14:editId="0B78C7F9">
                  <wp:extent cx="4313644" cy="3526790"/>
                  <wp:effectExtent l="0" t="0" r="4445" b="381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2" t="9327" r="11573" b="13914"/>
                          <a:stretch/>
                        </pic:blipFill>
                        <pic:spPr bwMode="auto">
                          <a:xfrm>
                            <a:off x="0" y="0"/>
                            <a:ext cx="4318463" cy="35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B4B574" w14:textId="2701E7B4" w:rsidR="00C51D74" w:rsidRPr="001D016D" w:rsidRDefault="00C51D74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创建硬链接后，计数器由1变为2</w:t>
            </w:r>
          </w:p>
          <w:p w14:paraId="24BD2F59" w14:textId="77777777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</w:p>
          <w:p w14:paraId="385E43B8" w14:textId="4A366B3F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7)显示 file1 的前 10 行，后 10 行。</w:t>
            </w:r>
          </w:p>
          <w:p w14:paraId="555466D7" w14:textId="01C3EB99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head tail 命令默认就可以显示10行</w:t>
            </w:r>
          </w:p>
          <w:p w14:paraId="19A215A2" w14:textId="55FBC30F" w:rsidR="0013508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6C6565AE" wp14:editId="3E40C1B7">
                  <wp:extent cx="4322679" cy="2832100"/>
                  <wp:effectExtent l="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34" t="9820" r="11634" b="27987"/>
                          <a:stretch/>
                        </pic:blipFill>
                        <pic:spPr bwMode="auto">
                          <a:xfrm>
                            <a:off x="0" y="0"/>
                            <a:ext cx="4326469" cy="2834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8C92F9" w14:textId="3F1F7387" w:rsidR="00C51D74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8)运行 cp file1 file2 ，然后 ls –l，看到什么?</w:t>
            </w:r>
          </w:p>
          <w:p w14:paraId="67EF575C" w14:textId="1A52DC75" w:rsidR="0013508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8FABF3F" wp14:editId="2D317748">
                  <wp:extent cx="4356644" cy="845820"/>
                  <wp:effectExtent l="0" t="0" r="1270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32" t="14488" r="13196" b="40990"/>
                          <a:stretch/>
                        </pic:blipFill>
                        <pic:spPr bwMode="auto">
                          <a:xfrm>
                            <a:off x="0" y="0"/>
                            <a:ext cx="4374281" cy="849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B9C1C6" w14:textId="26BAD492" w:rsidR="001D016D" w:rsidRPr="001D016D" w:rsidRDefault="001D016D" w:rsidP="001D016D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  运行 mv file2 file3 ，然后 ls –l，看到什么?</w:t>
            </w:r>
          </w:p>
          <w:p w14:paraId="23B12D40" w14:textId="4645CB94" w:rsidR="0013508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6879141" wp14:editId="009CF8C4">
                  <wp:extent cx="4438650" cy="647700"/>
                  <wp:effectExtent l="0" t="0" r="6350" b="1270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6" t="24068" r="10776" b="41356"/>
                          <a:stretch/>
                        </pic:blipFill>
                        <pic:spPr bwMode="auto">
                          <a:xfrm>
                            <a:off x="0" y="0"/>
                            <a:ext cx="443865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001E8B" w14:textId="2227399A" w:rsidR="001D016D" w:rsidRPr="001D016D" w:rsidRDefault="001D016D" w:rsidP="001D016D">
            <w:pPr>
              <w:ind w:leftChars="134" w:left="281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  运行cat f*，结果怎样?</w:t>
            </w:r>
          </w:p>
          <w:p w14:paraId="297E9DA4" w14:textId="1F72A92F" w:rsidR="00135087" w:rsidRPr="001D016D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9DC3B62" wp14:editId="479EA8E3">
                  <wp:extent cx="4368887" cy="211201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6" t="13809" r="12100" b="20238"/>
                          <a:stretch/>
                        </pic:blipFill>
                        <pic:spPr bwMode="auto">
                          <a:xfrm>
                            <a:off x="0" y="0"/>
                            <a:ext cx="4386265" cy="212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256F2" w14:textId="4079CBB0" w:rsidR="00135087" w:rsidRPr="001D016D" w:rsidRDefault="001D016D" w:rsidP="001D016D">
            <w:pPr>
              <w:ind w:leftChars="201" w:left="422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 xml:space="preserve">  </w:t>
            </w:r>
            <w:r w:rsidR="00135087" w:rsidRPr="001D016D">
              <w:rPr>
                <w:rFonts w:asciiTheme="minorHAnsi" w:eastAsiaTheme="minorHAnsi" w:hAnsiTheme="minorHAnsi" w:hint="eastAsia"/>
                <w:noProof/>
              </w:rPr>
              <w:t>cat f* 显示所有f开头的文件内容</w:t>
            </w:r>
          </w:p>
          <w:p w14:paraId="1B8803DE" w14:textId="77777777" w:rsidR="001D016D" w:rsidRPr="001D016D" w:rsidRDefault="001D016D" w:rsidP="001D016D">
            <w:pPr>
              <w:ind w:leftChars="201" w:left="422"/>
              <w:rPr>
                <w:rFonts w:asciiTheme="minorHAnsi" w:eastAsiaTheme="minorHAnsi" w:hAnsiTheme="minorHAnsi"/>
                <w:noProof/>
              </w:rPr>
            </w:pPr>
          </w:p>
          <w:p w14:paraId="4C0928D3" w14:textId="519E1A8A" w:rsidR="001D016D" w:rsidRPr="001D016D" w:rsidRDefault="001D016D" w:rsidP="001D016D">
            <w:pPr>
              <w:ind w:leftChars="201" w:left="422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t xml:space="preserve">9)运行 rm file3，然后 ls -l ，结果怎样? </w:t>
            </w:r>
          </w:p>
          <w:p w14:paraId="327E6EDC" w14:textId="6856C446" w:rsidR="00135087" w:rsidRDefault="003B0BB9" w:rsidP="00013F97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0DF1776" wp14:editId="12B1D3B3">
                  <wp:extent cx="4465955" cy="527050"/>
                  <wp:effectExtent l="0" t="0" r="4445" b="635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7" t="13819" r="11306" b="69902"/>
                          <a:stretch/>
                        </pic:blipFill>
                        <pic:spPr bwMode="auto">
                          <a:xfrm>
                            <a:off x="0" y="0"/>
                            <a:ext cx="4473558" cy="527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E8E95E" w14:textId="462C1BEA" w:rsidR="00123B15" w:rsidRPr="001D016D" w:rsidRDefault="00123B15" w:rsidP="00123B15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23B15">
              <w:rPr>
                <w:rFonts w:asciiTheme="minorHAnsi" w:eastAsiaTheme="minorHAnsi" w:hAnsiTheme="minorHAnsi" w:hint="eastAsia"/>
                <w:noProof/>
              </w:rPr>
              <w:lastRenderedPageBreak/>
              <w:t>10)在/etc/passwd 文件中查找适合你的注册名的行。</w:t>
            </w:r>
          </w:p>
          <w:p w14:paraId="56F04E45" w14:textId="4550E24A" w:rsidR="007245FE" w:rsidRDefault="003B0BB9" w:rsidP="00B41380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993E32E" wp14:editId="61A634DB">
                  <wp:extent cx="4792139" cy="580390"/>
                  <wp:effectExtent l="0" t="0" r="8890" b="381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9" t="24583" r="10994" b="44584"/>
                          <a:stretch/>
                        </pic:blipFill>
                        <pic:spPr bwMode="auto">
                          <a:xfrm>
                            <a:off x="0" y="0"/>
                            <a:ext cx="4798437" cy="581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C19901" w14:textId="77777777" w:rsidR="00123B15" w:rsidRDefault="00123B15" w:rsidP="00123B15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23B15">
              <w:rPr>
                <w:rFonts w:asciiTheme="minorHAnsi" w:eastAsiaTheme="minorHAnsi" w:hAnsiTheme="minorHAnsi" w:hint="eastAsia"/>
                <w:noProof/>
              </w:rPr>
              <w:t>11)运行 ls –l，理解各文件的权限是什么</w:t>
            </w:r>
            <w:r>
              <w:rPr>
                <w:rFonts w:asciiTheme="minorHAnsi" w:eastAsiaTheme="minorHAnsi" w:hAnsiTheme="minorHAnsi" w:hint="eastAsia"/>
                <w:noProof/>
              </w:rPr>
              <w:t>?</w:t>
            </w:r>
          </w:p>
          <w:p w14:paraId="40469372" w14:textId="259231B9" w:rsidR="00123B15" w:rsidRDefault="00123B15" w:rsidP="00123B15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 xml:space="preserve">  (略)</w:t>
            </w:r>
          </w:p>
          <w:p w14:paraId="6D0ACB4E" w14:textId="20AE598C" w:rsidR="00123B15" w:rsidRPr="001D016D" w:rsidRDefault="00123B15" w:rsidP="00123B15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23B15">
              <w:rPr>
                <w:rFonts w:asciiTheme="minorHAnsi" w:eastAsiaTheme="minorHAnsi" w:hAnsiTheme="minorHAnsi" w:hint="eastAsia"/>
                <w:noProof/>
              </w:rPr>
              <w:t>12)统计 file1 文件的行数、字数。</w:t>
            </w:r>
          </w:p>
          <w:p w14:paraId="41D705C4" w14:textId="2FBF13D7" w:rsidR="00836123" w:rsidRPr="001D016D" w:rsidRDefault="003B0BB9" w:rsidP="00B41380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97F4955" wp14:editId="060FE57B">
                  <wp:extent cx="5001098" cy="450850"/>
                  <wp:effectExtent l="0" t="0" r="3175" b="635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30" t="31532" r="12037" b="44144"/>
                          <a:stretch/>
                        </pic:blipFill>
                        <pic:spPr bwMode="auto">
                          <a:xfrm>
                            <a:off x="0" y="0"/>
                            <a:ext cx="5019089" cy="452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9D0D88" w14:textId="4DB473DB" w:rsidR="007245FE" w:rsidRDefault="00836123" w:rsidP="00123B15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1D016D">
              <w:rPr>
                <w:rFonts w:asciiTheme="minorHAnsi" w:eastAsiaTheme="minorHAnsi" w:hAnsiTheme="minorHAnsi" w:hint="eastAsia"/>
                <w:noProof/>
              </w:rPr>
              <w:t>file1的行数为1642，字数为12418</w:t>
            </w:r>
          </w:p>
          <w:p w14:paraId="1ECD897A" w14:textId="7B72A60B" w:rsidR="00123B15" w:rsidRDefault="00123B15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123B15">
              <w:rPr>
                <w:rFonts w:asciiTheme="minorHAnsi" w:eastAsiaTheme="minorHAnsi" w:hAnsiTheme="minorHAnsi" w:hint="eastAsia"/>
                <w:noProof/>
              </w:rPr>
              <w:t>13)运行 man ls|less，显示结果是什么?</w:t>
            </w:r>
          </w:p>
          <w:p w14:paraId="2AE35F99" w14:textId="2183B599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4DA73BD" wp14:editId="29F0D683">
                  <wp:extent cx="4959985" cy="3732960"/>
                  <wp:effectExtent l="0" t="0" r="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033" cy="374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DB9E" w14:textId="064E9118" w:rsidR="00123B15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运行cat file1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|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head -20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|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tee file5，结果如何?</w:t>
            </w:r>
          </w:p>
          <w:p w14:paraId="1B10B6C9" w14:textId="7DCD57CF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2183BC2A" wp14:editId="1577414C">
                  <wp:extent cx="4947285" cy="3263029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059" cy="327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E8C4E" w14:textId="34DDB66A" w:rsidR="008F4176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这个命令选择file1的前20行输出到file5中</w:t>
            </w:r>
          </w:p>
          <w:p w14:paraId="0E94D03E" w14:textId="017A2BD5" w:rsidR="008F4176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运行cat file5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|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wc，结果如何?</w:t>
            </w:r>
          </w:p>
          <w:p w14:paraId="625BAE03" w14:textId="727843BB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ACB5CB1" wp14:editId="3F605C29">
                  <wp:extent cx="4969510" cy="299052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242" cy="32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D579E" w14:textId="32C4609B" w:rsidR="008F4176" w:rsidRPr="008F4176" w:rsidRDefault="008F4176" w:rsidP="008F4176">
            <w:pPr>
              <w:rPr>
                <w:rFonts w:asciiTheme="minorHAnsi" w:eastAsiaTheme="minorHAnsi" w:hAnsiTheme="minorHAnsi" w:hint="eastAsia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 xml:space="preserve">5. 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提高题</w:t>
            </w:r>
          </w:p>
          <w:p w14:paraId="72A11F5E" w14:textId="6D273438" w:rsid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1)某用户需要以长格式使用三种排序方式显示目录/bin 的内容:</w:t>
            </w:r>
          </w:p>
          <w:p w14:paraId="5357D990" w14:textId="136321AE" w:rsidR="008F4176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(1)以文件大小由大到小的次序排序;</w:t>
            </w:r>
          </w:p>
          <w:p w14:paraId="53C3DE75" w14:textId="48F90EAF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0DE19B5" wp14:editId="2583FE6A">
                  <wp:extent cx="4947285" cy="3543985"/>
                  <wp:effectExtent l="0" t="0" r="5715" b="1206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237" cy="355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736C1" w14:textId="7C00EE61" w:rsidR="008F4176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t>-S  Sort files by size</w:t>
            </w:r>
          </w:p>
          <w:p w14:paraId="06EBC276" w14:textId="77777777" w:rsidR="008F4176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</w:p>
          <w:p w14:paraId="4AC5E8D0" w14:textId="0BD29EC9" w:rsidR="008F4176" w:rsidRDefault="008F4176" w:rsidP="00123B15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lastRenderedPageBreak/>
              <w:t>(2)以文件大小由小到大的次序排序;</w:t>
            </w:r>
          </w:p>
          <w:p w14:paraId="1D8FD30E" w14:textId="605958DB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EB2ABB7" wp14:editId="06D54142">
                  <wp:extent cx="4968793" cy="3737610"/>
                  <wp:effectExtent l="0" t="0" r="1016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935" cy="374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4927E" w14:textId="02115A63" w:rsidR="008F4176" w:rsidRPr="008F4176" w:rsidRDefault="008F4176" w:rsidP="008F4176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t>-r      Reverse the order of the sort to get reverse lexicographical</w:t>
            </w:r>
          </w:p>
          <w:p w14:paraId="7A04C0AA" w14:textId="72F7BF89" w:rsidR="008F4176" w:rsidRPr="008F4176" w:rsidRDefault="008F4176" w:rsidP="008F4176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/>
                <w:noProof/>
              </w:rPr>
              <w:t xml:space="preserve">      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Pr="008F4176">
              <w:rPr>
                <w:rFonts w:asciiTheme="minorHAnsi" w:eastAsiaTheme="minorHAnsi" w:hAnsiTheme="minorHAnsi"/>
                <w:noProof/>
              </w:rPr>
              <w:t>order or the oldest entries first (or largest files last, if com-</w:t>
            </w:r>
          </w:p>
          <w:p w14:paraId="37FC54F8" w14:textId="019C69F7" w:rsid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t xml:space="preserve">        bined with sort by size</w:t>
            </w:r>
          </w:p>
          <w:p w14:paraId="257BD7F1" w14:textId="5F1FFFFA" w:rsid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(3)以文件的最后修改时间的先后次序排序。</w:t>
            </w:r>
          </w:p>
          <w:p w14:paraId="48BFDE25" w14:textId="598D9AE1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6F235F8" wp14:editId="2414B065">
                  <wp:extent cx="4959710" cy="370903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171" cy="371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EC1FA" w14:textId="77777777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</w:p>
          <w:p w14:paraId="0BECECC7" w14:textId="77777777" w:rsidR="008F4176" w:rsidRPr="008F4176" w:rsidRDefault="008F4176" w:rsidP="008F4176">
            <w:pPr>
              <w:ind w:leftChars="135" w:left="283"/>
              <w:rPr>
                <w:rFonts w:asciiTheme="minorHAnsi" w:eastAsiaTheme="minorHAnsi" w:hAnsiTheme="minorHAnsi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lastRenderedPageBreak/>
              <w:t xml:space="preserve">     -t      Sort by time modified (most recently modified first) before sort-</w:t>
            </w:r>
          </w:p>
          <w:p w14:paraId="62CA84BA" w14:textId="5475AE4D" w:rsidR="008F4176" w:rsidRDefault="008F4176" w:rsidP="008F4176">
            <w:pPr>
              <w:ind w:leftChars="135" w:left="283" w:firstLine="1360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t>ing the operands by lexicographical order.</w:t>
            </w:r>
          </w:p>
          <w:p w14:paraId="5ABE5FFF" w14:textId="77777777" w:rsidR="008F4176" w:rsidRDefault="008F4176" w:rsidP="008F4176">
            <w:pPr>
              <w:ind w:leftChars="135" w:left="283" w:firstLine="1360"/>
              <w:rPr>
                <w:rFonts w:asciiTheme="minorHAnsi" w:eastAsiaTheme="minorHAnsi" w:hAnsiTheme="minorHAnsi" w:hint="eastAsia"/>
                <w:noProof/>
              </w:rPr>
            </w:pPr>
          </w:p>
          <w:p w14:paraId="52A4AA17" w14:textId="77777777" w:rsidR="008F4176" w:rsidRP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2)为了修改文件 f1(文件 f1 自己创建)的权限保护位，使文件属主拥有读、写和执</w:t>
            </w:r>
          </w:p>
          <w:p w14:paraId="0F4047E0" w14:textId="121E27AC" w:rsid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行的权限，同组成员和其它用户仅可以读和执行，应该如何做? (用 chmod 命令)</w:t>
            </w:r>
          </w:p>
          <w:p w14:paraId="30120596" w14:textId="5FA47124" w:rsidR="008F4176" w:rsidRDefault="008F4176" w:rsidP="008F4176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29566BE" wp14:editId="2137CDEF">
                  <wp:extent cx="5083810" cy="92690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663" cy="93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44F67" w14:textId="77777777" w:rsidR="008F4176" w:rsidRP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3)复制文件“/etc/hosts”到目录“/tmp”，然后设置其读写权限为:自己可以读、写</w:t>
            </w:r>
          </w:p>
          <w:p w14:paraId="3E6D2196" w14:textId="2696F1EB" w:rsid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8F4176">
              <w:rPr>
                <w:rFonts w:asciiTheme="minorHAnsi" w:eastAsiaTheme="minorHAnsi" w:hAnsiTheme="minorHAnsi" w:hint="eastAsia"/>
                <w:noProof/>
              </w:rPr>
              <w:t>和执行，组拥有者的用户可以读和执行，其他用户只可以执行。</w:t>
            </w:r>
          </w:p>
          <w:p w14:paraId="7BAE4604" w14:textId="5F91AF11" w:rsidR="008F4176" w:rsidRDefault="00B4288A" w:rsidP="00B4288A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B4288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2F6127D" wp14:editId="0A3874FB">
                  <wp:extent cx="5106035" cy="61046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29" cy="61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0EF14" w14:textId="6E0D67EC" w:rsidR="008F4176" w:rsidRDefault="00B4288A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B4288A">
              <w:rPr>
                <w:rFonts w:asciiTheme="minorHAnsi" w:eastAsiaTheme="minorHAnsi" w:hAnsiTheme="minorHAnsi" w:hint="eastAsia"/>
                <w:noProof/>
              </w:rPr>
              <w:t>4)在用户主目录下查找文件长度恰好为 100 字节的文件。</w:t>
            </w:r>
          </w:p>
          <w:p w14:paraId="4169F322" w14:textId="18A12DF5" w:rsidR="00B4288A" w:rsidRDefault="00B4288A" w:rsidP="00B4288A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B4288A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3B0EAB1" wp14:editId="00225D82">
                  <wp:extent cx="5068881" cy="1936750"/>
                  <wp:effectExtent l="0" t="0" r="1143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225" cy="194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DCB84" w14:textId="28A8770A" w:rsidR="008F4176" w:rsidRDefault="00B4288A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5)</w:t>
            </w:r>
            <w:r w:rsidRPr="00B4288A">
              <w:rPr>
                <w:rFonts w:asciiTheme="minorHAnsi" w:eastAsiaTheme="minorHAnsi" w:hAnsiTheme="minorHAnsi" w:hint="eastAsia"/>
                <w:noProof/>
              </w:rPr>
              <w:t>用</w:t>
            </w:r>
            <w:r>
              <w:rPr>
                <w:rFonts w:asciiTheme="minorHAnsi" w:eastAsiaTheme="minorHAnsi" w:hAnsiTheme="minorHAnsi" w:hint="eastAsia"/>
                <w:noProof/>
              </w:rPr>
              <w:t>find</w:t>
            </w:r>
            <w:r w:rsidRPr="00B4288A">
              <w:rPr>
                <w:rFonts w:asciiTheme="minorHAnsi" w:eastAsiaTheme="minorHAnsi" w:hAnsiTheme="minorHAnsi" w:hint="eastAsia"/>
                <w:noProof/>
              </w:rPr>
              <w:t>命令删除当前目录下的</w:t>
            </w:r>
            <w:r>
              <w:rPr>
                <w:rFonts w:asciiTheme="minorHAnsi" w:eastAsiaTheme="minorHAnsi" w:hAnsiTheme="minorHAnsi" w:hint="eastAsia"/>
                <w:noProof/>
              </w:rPr>
              <w:t>a.o</w:t>
            </w:r>
            <w:r w:rsidRPr="00B4288A">
              <w:rPr>
                <w:rFonts w:asciiTheme="minorHAnsi" w:eastAsiaTheme="minorHAnsi" w:hAnsiTheme="minorHAnsi" w:hint="eastAsia"/>
                <w:noProof/>
              </w:rPr>
              <w:t>文件。</w:t>
            </w:r>
          </w:p>
          <w:p w14:paraId="58D12F17" w14:textId="6C085D52" w:rsidR="00160563" w:rsidRDefault="00160563" w:rsidP="00160563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16056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47D2793" wp14:editId="5180E4AA">
                  <wp:extent cx="5063307" cy="889874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58" cy="900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E5BF5" w14:textId="77777777" w:rsidR="00160563" w:rsidRDefault="00160563" w:rsidP="00160563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160563">
              <w:rPr>
                <w:rFonts w:asciiTheme="minorHAnsi" w:eastAsiaTheme="minorHAnsi" w:hAnsiTheme="minorHAnsi" w:hint="eastAsia"/>
                <w:noProof/>
              </w:rPr>
              <w:t xml:space="preserve">6)说出下列每一项信息各对应哪一类文件: </w:t>
            </w:r>
          </w:p>
          <w:p w14:paraId="29284F28" w14:textId="3E7308D7" w:rsidR="004E78F1" w:rsidRPr="008F4176" w:rsidRDefault="004E78F1" w:rsidP="004E78F1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1.</w:t>
            </w:r>
            <w:r w:rsidR="00160563"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="00160563" w:rsidRPr="00160563">
              <w:rPr>
                <w:rFonts w:asciiTheme="minorHAnsi" w:eastAsiaTheme="minorHAnsi" w:hAnsiTheme="minorHAnsi" w:hint="eastAsia"/>
                <w:noProof/>
              </w:rPr>
              <w:t xml:space="preserve">drwxr-xr-x </w:t>
            </w:r>
            <w:r>
              <w:rPr>
                <w:rFonts w:asciiTheme="minorHAnsi" w:eastAsiaTheme="minorHAnsi" w:hAnsiTheme="minorHAnsi" w:hint="eastAsia"/>
                <w:noProof/>
              </w:rPr>
              <w:t>文件夹，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文件属主拥有读、写和执行的权限，同组成员</w:t>
            </w:r>
            <w:r>
              <w:rPr>
                <w:rFonts w:asciiTheme="minorHAnsi" w:eastAsiaTheme="minorHAnsi" w:hAnsiTheme="minorHAnsi" w:hint="eastAsia"/>
                <w:noProof/>
              </w:rPr>
              <w:t>拥有读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和执行的权限</w:t>
            </w:r>
            <w:r>
              <w:rPr>
                <w:rFonts w:asciiTheme="minorHAnsi" w:eastAsiaTheme="minorHAnsi" w:hAnsiTheme="minorHAnsi" w:hint="eastAsia"/>
                <w:noProof/>
              </w:rPr>
              <w:t>，</w:t>
            </w:r>
            <w:r w:rsidRPr="008F4176">
              <w:rPr>
                <w:rFonts w:asciiTheme="minorHAnsi" w:eastAsiaTheme="minorHAnsi" w:hAnsiTheme="minorHAnsi" w:hint="eastAsia"/>
                <w:noProof/>
              </w:rPr>
              <w:t>其它用户仅可以读和执行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>。</w:t>
            </w:r>
          </w:p>
          <w:p w14:paraId="4C1962E1" w14:textId="3ACBFB43" w:rsidR="004E78F1" w:rsidRDefault="004E78F1" w:rsidP="00536A10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2.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>
              <w:rPr>
                <w:rFonts w:asciiTheme="minorHAnsi" w:eastAsiaTheme="minorHAnsi" w:hAnsiTheme="minorHAnsi" w:hint="eastAsia"/>
                <w:noProof/>
              </w:rPr>
              <w:t>/etc/passwd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 xml:space="preserve"> 系统文件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>，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记录用户信息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>。</w:t>
            </w:r>
          </w:p>
          <w:p w14:paraId="2C4308C7" w14:textId="6AC1258F" w:rsidR="00536A10" w:rsidRPr="008F4176" w:rsidRDefault="00160563" w:rsidP="00536A10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160563">
              <w:rPr>
                <w:rFonts w:asciiTheme="minorHAnsi" w:eastAsiaTheme="minorHAnsi" w:hAnsiTheme="minorHAnsi" w:hint="eastAsia"/>
                <w:noProof/>
              </w:rPr>
              <w:t>3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 xml:space="preserve">. </w:t>
            </w:r>
            <w:r w:rsidRPr="00160563">
              <w:rPr>
                <w:rFonts w:asciiTheme="minorHAnsi" w:eastAsiaTheme="minorHAnsi" w:hAnsiTheme="minorHAnsi" w:hint="eastAsia"/>
                <w:noProof/>
              </w:rPr>
              <w:t>brw-rw-rw-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 xml:space="preserve"> </w:t>
            </w:r>
            <w:r w:rsidR="00536A10" w:rsidRPr="00536A10">
              <w:rPr>
                <w:rFonts w:asciiTheme="minorHAnsi" w:eastAsiaTheme="minorHAnsi" w:hAnsiTheme="minorHAnsi" w:hint="eastAsia"/>
                <w:noProof/>
              </w:rPr>
              <w:t>块设备文件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，</w:t>
            </w:r>
            <w:r w:rsidR="00536A10" w:rsidRPr="008F4176">
              <w:rPr>
                <w:rFonts w:asciiTheme="minorHAnsi" w:eastAsiaTheme="minorHAnsi" w:hAnsiTheme="minorHAnsi" w:hint="eastAsia"/>
                <w:noProof/>
              </w:rPr>
              <w:t>文件属主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、</w:t>
            </w:r>
            <w:r w:rsidR="00536A10" w:rsidRPr="008F4176">
              <w:rPr>
                <w:rFonts w:asciiTheme="minorHAnsi" w:eastAsiaTheme="minorHAnsi" w:hAnsiTheme="minorHAnsi" w:hint="eastAsia"/>
                <w:noProof/>
              </w:rPr>
              <w:t>同组成员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、</w:t>
            </w:r>
            <w:r w:rsidR="00536A10" w:rsidRPr="008F4176">
              <w:rPr>
                <w:rFonts w:asciiTheme="minorHAnsi" w:eastAsiaTheme="minorHAnsi" w:hAnsiTheme="minorHAnsi" w:hint="eastAsia"/>
                <w:noProof/>
              </w:rPr>
              <w:t>其它用户可以读和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写。</w:t>
            </w:r>
          </w:p>
          <w:p w14:paraId="5EC487A6" w14:textId="49F0ED4A" w:rsidR="00536A10" w:rsidRDefault="00536A10" w:rsidP="00160563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>
              <w:rPr>
                <w:rFonts w:asciiTheme="minorHAnsi" w:eastAsiaTheme="minorHAnsi" w:hAnsiTheme="minorHAnsi"/>
                <w:noProof/>
              </w:rPr>
              <w:t xml:space="preserve">4. </w:t>
            </w:r>
            <w:r w:rsidR="00160563" w:rsidRPr="00160563">
              <w:rPr>
                <w:rFonts w:asciiTheme="minorHAnsi" w:eastAsiaTheme="minorHAnsi" w:hAnsiTheme="minorHAnsi"/>
                <w:noProof/>
              </w:rPr>
              <w:t xml:space="preserve">/dev/fd0 </w:t>
            </w:r>
            <w:r>
              <w:rPr>
                <w:rFonts w:asciiTheme="minorHAnsi" w:eastAsiaTheme="minorHAnsi" w:hAnsiTheme="minorHAnsi" w:hint="eastAsia"/>
                <w:noProof/>
              </w:rPr>
              <w:t>设备文件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>。</w:t>
            </w:r>
          </w:p>
          <w:p w14:paraId="4B08665A" w14:textId="1C60D5A5" w:rsidR="00536A10" w:rsidRDefault="00160563" w:rsidP="00160563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160563">
              <w:rPr>
                <w:rFonts w:asciiTheme="minorHAnsi" w:eastAsiaTheme="minorHAnsi" w:hAnsiTheme="minorHAnsi"/>
                <w:noProof/>
              </w:rPr>
              <w:t>5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.</w:t>
            </w:r>
            <w:r w:rsidRPr="00160563">
              <w:rPr>
                <w:rFonts w:asciiTheme="minorHAnsi" w:eastAsiaTheme="minorHAnsi" w:hAnsiTheme="minorHAnsi"/>
                <w:noProof/>
              </w:rPr>
              <w:t xml:space="preserve"> /bin 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>系统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文件夹</w:t>
            </w:r>
            <w:r w:rsidR="00911654">
              <w:rPr>
                <w:rFonts w:asciiTheme="minorHAnsi" w:eastAsiaTheme="minorHAnsi" w:hAnsiTheme="minorHAnsi" w:hint="eastAsia"/>
                <w:noProof/>
              </w:rPr>
              <w:t>，存放系统可执行文件。</w:t>
            </w:r>
          </w:p>
          <w:p w14:paraId="6EEA6495" w14:textId="02776B56" w:rsidR="00B4288A" w:rsidRDefault="00160563" w:rsidP="00160563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160563">
              <w:rPr>
                <w:rFonts w:asciiTheme="minorHAnsi" w:eastAsiaTheme="minorHAnsi" w:hAnsiTheme="minorHAnsi"/>
                <w:noProof/>
              </w:rPr>
              <w:t>6 -rwx—x---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 xml:space="preserve"> 文件，</w:t>
            </w:r>
            <w:r w:rsidR="00536A10" w:rsidRPr="008F4176">
              <w:rPr>
                <w:rFonts w:asciiTheme="minorHAnsi" w:eastAsiaTheme="minorHAnsi" w:hAnsiTheme="minorHAnsi" w:hint="eastAsia"/>
                <w:noProof/>
              </w:rPr>
              <w:t>文件属主拥有读、写和执行的权限，同组成员</w:t>
            </w:r>
            <w:r w:rsidR="00536A10">
              <w:rPr>
                <w:rFonts w:asciiTheme="minorHAnsi" w:eastAsiaTheme="minorHAnsi" w:hAnsiTheme="minorHAnsi" w:hint="eastAsia"/>
                <w:noProof/>
              </w:rPr>
              <w:t>仅可以执行，其他用户没有权限。</w:t>
            </w:r>
          </w:p>
          <w:p w14:paraId="31219A9F" w14:textId="77777777" w:rsidR="00B4288A" w:rsidRDefault="00B4288A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</w:p>
          <w:p w14:paraId="71358E37" w14:textId="409FEBB9" w:rsidR="00B4288A" w:rsidRDefault="00911654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 w:hint="eastAsia"/>
                <w:noProof/>
              </w:rPr>
              <w:t>7)用 grep 命令在/etc/passwd 文件中查找有关超级用户 root 的信息。</w:t>
            </w:r>
          </w:p>
          <w:p w14:paraId="2A2B9EC6" w14:textId="32600E55" w:rsidR="00911654" w:rsidRDefault="00911654" w:rsidP="00911654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16C0389C" wp14:editId="0262FA5E">
                  <wp:extent cx="5238020" cy="628333"/>
                  <wp:effectExtent l="0" t="0" r="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342" cy="642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C18F" w14:textId="352B3DB7" w:rsidR="00911654" w:rsidRDefault="00911654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 w:hint="eastAsia"/>
                <w:noProof/>
              </w:rPr>
              <w:t>8)查找文件 file1 中所有以 b 开头的行。(file1 文件自己创建)</w:t>
            </w:r>
          </w:p>
          <w:p w14:paraId="68868D5A" w14:textId="265D9DE9" w:rsidR="00911654" w:rsidRDefault="00911654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 w:hint="eastAsia"/>
                <w:noProof/>
              </w:rPr>
              <w:t>9)查找文件 file1 中所有以 a 结尾的行。(file1 文件自己创建)</w:t>
            </w:r>
          </w:p>
          <w:p w14:paraId="3E1025DE" w14:textId="7181300D" w:rsidR="00911654" w:rsidRDefault="00911654" w:rsidP="00911654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ADC3CA1" wp14:editId="3DF6BF28">
                  <wp:extent cx="5230548" cy="2016760"/>
                  <wp:effectExtent l="0" t="0" r="190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42" cy="201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B7160" w14:textId="030911C1" w:rsidR="00911654" w:rsidRDefault="00911654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 w:hint="eastAsia"/>
                <w:noProof/>
              </w:rPr>
              <w:t>10)列出当前目录下的所有子目录名。(用 grep 命令)</w:t>
            </w:r>
          </w:p>
          <w:p w14:paraId="75D9984D" w14:textId="5847EC98" w:rsidR="00B4288A" w:rsidRDefault="00911654" w:rsidP="008302BE">
            <w:pPr>
              <w:jc w:val="center"/>
              <w:rPr>
                <w:rFonts w:asciiTheme="minorHAnsi" w:eastAsiaTheme="minorHAnsi" w:hAnsiTheme="minorHAnsi" w:hint="eastAsia"/>
                <w:noProof/>
              </w:rPr>
            </w:pPr>
            <w:r w:rsidRPr="00911654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661BAAD" wp14:editId="4EB6A033">
                  <wp:extent cx="5312410" cy="2093313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03" cy="210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5496B" w14:textId="77777777" w:rsidR="008F4176" w:rsidRDefault="008F4176" w:rsidP="008F4176">
            <w:pPr>
              <w:ind w:leftChars="135" w:left="283"/>
              <w:rPr>
                <w:rFonts w:asciiTheme="minorHAnsi" w:eastAsiaTheme="minorHAnsi" w:hAnsiTheme="minorHAnsi" w:hint="eastAsia"/>
                <w:noProof/>
              </w:rPr>
            </w:pPr>
          </w:p>
          <w:p w14:paraId="571D05DA" w14:textId="3DD1BA2D" w:rsidR="008F6EE2" w:rsidRPr="001D016D" w:rsidRDefault="008302BE" w:rsidP="00056184">
            <w:pPr>
              <w:rPr>
                <w:rFonts w:asciiTheme="minorHAnsi" w:eastAsiaTheme="minorHAnsi" w:hAnsiTheme="minorHAnsi"/>
                <w:b/>
              </w:rPr>
            </w:pPr>
            <w:r>
              <w:rPr>
                <w:rFonts w:asciiTheme="minorHAnsi" w:eastAsiaTheme="minorHAnsi" w:hAnsiTheme="minorHAnsi" w:hint="eastAsia"/>
                <w:b/>
              </w:rPr>
              <w:t>四</w:t>
            </w:r>
            <w:r w:rsidR="00056184" w:rsidRPr="001D016D">
              <w:rPr>
                <w:rFonts w:asciiTheme="minorHAnsi" w:eastAsiaTheme="minorHAnsi" w:hAnsiTheme="minorHAnsi" w:hint="eastAsia"/>
                <w:b/>
              </w:rPr>
              <w:t>. 实验体会</w:t>
            </w:r>
          </w:p>
          <w:p w14:paraId="333D2B40" w14:textId="77777777" w:rsidR="00056184" w:rsidRDefault="008302BE" w:rsidP="008302BE">
            <w:pPr>
              <w:ind w:leftChars="135" w:left="283"/>
              <w:rPr>
                <w:rFonts w:hint="eastAsia"/>
              </w:rPr>
            </w:pPr>
            <w:r>
              <w:rPr>
                <w:rFonts w:hint="eastAsia"/>
              </w:rPr>
              <w:t>这次试验尝试的都是比较常用的命令，需要反复练习，才可以熟记。记忆指令的时候要掌握技巧，比如某些指令是英文缩写等等。</w:t>
            </w:r>
            <w:r>
              <w:t>L</w:t>
            </w:r>
            <w:r>
              <w:rPr>
                <w:rFonts w:hint="eastAsia"/>
              </w:rPr>
              <w:t>inux</w:t>
            </w:r>
            <w:r>
              <w:rPr>
                <w:rFonts w:hint="eastAsia"/>
              </w:rPr>
              <w:t>中的命令非常重要，在配置服务器的时候，大多数服务器没有图形界面，所以只能使用命令行操作。我们应该尽量尝试放弃使用图形界面管理文件的习惯，多使用</w:t>
            </w:r>
            <w:r>
              <w:rPr>
                <w:rFonts w:hint="eastAsia"/>
              </w:rPr>
              <w:t>rm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touch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等常用命令，并且熟悉他们的参数。当熟悉到一定程度就会发现其实敲指令还是效率很高的。除此之外，还要掌握一些快捷键。比如</w:t>
            </w:r>
            <w:r>
              <w:rPr>
                <w:rFonts w:hint="eastAsia"/>
              </w:rPr>
              <w:t>Ctrl+A</w:t>
            </w:r>
            <w:r>
              <w:rPr>
                <w:rFonts w:hint="eastAsia"/>
              </w:rPr>
              <w:t>可以移动到开头，</w:t>
            </w:r>
            <w:r>
              <w:rPr>
                <w:rFonts w:hint="eastAsia"/>
              </w:rPr>
              <w:t>Ctrl+E</w:t>
            </w:r>
            <w:r>
              <w:rPr>
                <w:rFonts w:hint="eastAsia"/>
              </w:rPr>
              <w:t>可以移动到结尾，</w:t>
            </w:r>
            <w:r>
              <w:rPr>
                <w:rFonts w:hint="eastAsia"/>
              </w:rPr>
              <w:t>Ctrl</w:t>
            </w:r>
            <w:r>
              <w:t>+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可以删除一个单词，</w:t>
            </w:r>
            <w:r>
              <w:rPr>
                <w:rFonts w:hint="eastAsia"/>
              </w:rPr>
              <w:t>Ctrl+</w:t>
            </w:r>
            <w:r>
              <w:rPr>
                <w:rFonts w:hint="eastAsia"/>
              </w:rPr>
              <w:t>方向键可以跨越单词移动，</w:t>
            </w:r>
            <w:r>
              <w:rPr>
                <w:rFonts w:hint="eastAsia"/>
              </w:rPr>
              <w:t>Ctrl+L</w:t>
            </w:r>
            <w:r>
              <w:rPr>
                <w:rFonts w:hint="eastAsia"/>
              </w:rPr>
              <w:t>可以清屏。除了快捷键，还要知道几个小技巧，比如参数中用</w:t>
            </w:r>
            <w:r w:rsidRPr="008302BE">
              <w:t>!$</w:t>
            </w:r>
            <w:r>
              <w:rPr>
                <w:rFonts w:hint="eastAsia"/>
              </w:rPr>
              <w:t>可以代替上一个命令的参数，这样就可以用</w:t>
            </w:r>
            <w:r>
              <w:rPr>
                <w:rFonts w:hint="eastAsia"/>
              </w:rPr>
              <w:t xml:space="preserve">mkdir aaa &amp;&amp; cd !$ </w:t>
            </w:r>
            <w:r>
              <w:rPr>
                <w:rFonts w:hint="eastAsia"/>
              </w:rPr>
              <w:t>如此简洁的指令就可以完成建立文件夹并进入的操作。具体变通的方式还有很多，还需要结合实际不断思考。</w:t>
            </w:r>
          </w:p>
          <w:p w14:paraId="0F76682C" w14:textId="06B117B3" w:rsidR="008302BE" w:rsidRPr="00056184" w:rsidRDefault="008302BE" w:rsidP="008302BE">
            <w:pPr>
              <w:rPr>
                <w:rFonts w:hint="eastAsia"/>
              </w:rPr>
            </w:pPr>
            <w:bookmarkStart w:id="0" w:name="_GoBack"/>
            <w:bookmarkEnd w:id="0"/>
          </w:p>
        </w:tc>
      </w:tr>
      <w:tr w:rsidR="002D2166" w14:paraId="1EBCA89A" w14:textId="77777777" w:rsidTr="008302BE">
        <w:trPr>
          <w:trHeight w:val="703"/>
        </w:trPr>
        <w:tc>
          <w:tcPr>
            <w:tcW w:w="1476" w:type="dxa"/>
            <w:vAlign w:val="center"/>
          </w:tcPr>
          <w:p w14:paraId="0A42C2D9" w14:textId="52E6D849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教师评价</w:t>
            </w:r>
          </w:p>
        </w:tc>
        <w:tc>
          <w:tcPr>
            <w:tcW w:w="365" w:type="dxa"/>
            <w:vAlign w:val="center"/>
          </w:tcPr>
          <w:p w14:paraId="48E73670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</w:t>
            </w:r>
          </w:p>
        </w:tc>
        <w:tc>
          <w:tcPr>
            <w:tcW w:w="365" w:type="dxa"/>
            <w:vAlign w:val="center"/>
          </w:tcPr>
          <w:p w14:paraId="69203848" w14:textId="77777777" w:rsidR="002D2166" w:rsidRDefault="002D2166" w:rsidP="008302BE">
            <w:pPr>
              <w:jc w:val="center"/>
              <w:rPr>
                <w:sz w:val="24"/>
              </w:rPr>
            </w:pPr>
          </w:p>
        </w:tc>
        <w:tc>
          <w:tcPr>
            <w:tcW w:w="365" w:type="dxa"/>
            <w:vAlign w:val="center"/>
          </w:tcPr>
          <w:p w14:paraId="154261E6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良</w:t>
            </w:r>
          </w:p>
        </w:tc>
        <w:tc>
          <w:tcPr>
            <w:tcW w:w="365" w:type="dxa"/>
            <w:vAlign w:val="center"/>
          </w:tcPr>
          <w:p w14:paraId="2EB27FEF" w14:textId="7D045370" w:rsidR="002D2166" w:rsidRDefault="002D2166" w:rsidP="008302BE">
            <w:pPr>
              <w:jc w:val="center"/>
              <w:rPr>
                <w:sz w:val="24"/>
              </w:rPr>
            </w:pPr>
          </w:p>
        </w:tc>
        <w:tc>
          <w:tcPr>
            <w:tcW w:w="365" w:type="dxa"/>
            <w:vAlign w:val="center"/>
          </w:tcPr>
          <w:p w14:paraId="666C1646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中</w:t>
            </w:r>
          </w:p>
        </w:tc>
        <w:tc>
          <w:tcPr>
            <w:tcW w:w="365" w:type="dxa"/>
            <w:vAlign w:val="center"/>
          </w:tcPr>
          <w:p w14:paraId="5B9F7470" w14:textId="77777777" w:rsidR="002D2166" w:rsidRDefault="002D2166" w:rsidP="008302BE">
            <w:pPr>
              <w:jc w:val="center"/>
              <w:rPr>
                <w:sz w:val="24"/>
              </w:rPr>
            </w:pPr>
          </w:p>
        </w:tc>
        <w:tc>
          <w:tcPr>
            <w:tcW w:w="299" w:type="dxa"/>
            <w:vAlign w:val="center"/>
          </w:tcPr>
          <w:p w14:paraId="11C98392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及格</w:t>
            </w:r>
          </w:p>
        </w:tc>
        <w:tc>
          <w:tcPr>
            <w:tcW w:w="431" w:type="dxa"/>
            <w:vAlign w:val="center"/>
          </w:tcPr>
          <w:p w14:paraId="7AC9224C" w14:textId="77777777" w:rsidR="002D2166" w:rsidRDefault="002D2166" w:rsidP="008302BE">
            <w:pPr>
              <w:jc w:val="center"/>
              <w:rPr>
                <w:sz w:val="24"/>
              </w:rPr>
            </w:pPr>
          </w:p>
        </w:tc>
        <w:tc>
          <w:tcPr>
            <w:tcW w:w="365" w:type="dxa"/>
            <w:vAlign w:val="center"/>
          </w:tcPr>
          <w:p w14:paraId="1135A889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不及格</w:t>
            </w:r>
          </w:p>
        </w:tc>
        <w:tc>
          <w:tcPr>
            <w:tcW w:w="365" w:type="dxa"/>
            <w:vAlign w:val="center"/>
          </w:tcPr>
          <w:p w14:paraId="528F4B09" w14:textId="77777777" w:rsidR="002D2166" w:rsidRDefault="002D2166" w:rsidP="008302BE">
            <w:pPr>
              <w:jc w:val="center"/>
              <w:rPr>
                <w:sz w:val="24"/>
              </w:rPr>
            </w:pPr>
          </w:p>
        </w:tc>
        <w:tc>
          <w:tcPr>
            <w:tcW w:w="914" w:type="dxa"/>
            <w:vAlign w:val="center"/>
          </w:tcPr>
          <w:p w14:paraId="5E3E8C1B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  <w:tc>
          <w:tcPr>
            <w:tcW w:w="1826" w:type="dxa"/>
            <w:vAlign w:val="center"/>
          </w:tcPr>
          <w:p w14:paraId="2091E0F8" w14:textId="77777777" w:rsidR="002D2166" w:rsidRDefault="002D2166" w:rsidP="008302BE">
            <w:pPr>
              <w:jc w:val="center"/>
              <w:rPr>
                <w:sz w:val="24"/>
              </w:rPr>
            </w:pPr>
          </w:p>
        </w:tc>
        <w:tc>
          <w:tcPr>
            <w:tcW w:w="548" w:type="dxa"/>
            <w:vAlign w:val="center"/>
          </w:tcPr>
          <w:p w14:paraId="177058EC" w14:textId="77777777" w:rsidR="002D2166" w:rsidRDefault="002D2166" w:rsidP="008302B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日期</w:t>
            </w:r>
          </w:p>
        </w:tc>
        <w:tc>
          <w:tcPr>
            <w:tcW w:w="1839" w:type="dxa"/>
            <w:vAlign w:val="center"/>
          </w:tcPr>
          <w:p w14:paraId="4C100C82" w14:textId="77777777" w:rsidR="002D2166" w:rsidRDefault="002D2166" w:rsidP="008302BE">
            <w:pPr>
              <w:jc w:val="center"/>
              <w:rPr>
                <w:sz w:val="24"/>
              </w:rPr>
            </w:pPr>
          </w:p>
        </w:tc>
      </w:tr>
    </w:tbl>
    <w:p w14:paraId="469CD976" w14:textId="77777777" w:rsidR="002D2166" w:rsidRDefault="002D2166" w:rsidP="008302BE">
      <w:pPr>
        <w:rPr>
          <w:rFonts w:hint="eastAsia"/>
          <w:sz w:val="30"/>
          <w:szCs w:val="30"/>
        </w:rPr>
      </w:pPr>
    </w:p>
    <w:sectPr w:rsidR="002D2166">
      <w:pgSz w:w="11906" w:h="16838"/>
      <w:pgMar w:top="1440" w:right="1800" w:bottom="1440" w:left="1800" w:header="851" w:footer="992" w:gutter="0"/>
      <w:pgNumType w:fmt="numberInDash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D6899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5AE5F1F"/>
    <w:multiLevelType w:val="hybridMultilevel"/>
    <w:tmpl w:val="ACDC0CC4"/>
    <w:lvl w:ilvl="0" w:tplc="870C81B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F97"/>
    <w:rsid w:val="00045B47"/>
    <w:rsid w:val="00056184"/>
    <w:rsid w:val="00123B15"/>
    <w:rsid w:val="00135087"/>
    <w:rsid w:val="00160563"/>
    <w:rsid w:val="00172A27"/>
    <w:rsid w:val="001D016D"/>
    <w:rsid w:val="00250820"/>
    <w:rsid w:val="002D1126"/>
    <w:rsid w:val="002D2166"/>
    <w:rsid w:val="002D66C5"/>
    <w:rsid w:val="00300128"/>
    <w:rsid w:val="0036599F"/>
    <w:rsid w:val="003B0BB9"/>
    <w:rsid w:val="003C42BB"/>
    <w:rsid w:val="004A28FE"/>
    <w:rsid w:val="004B0264"/>
    <w:rsid w:val="004C3DB3"/>
    <w:rsid w:val="004E78F1"/>
    <w:rsid w:val="00507330"/>
    <w:rsid w:val="00536A10"/>
    <w:rsid w:val="005D0F41"/>
    <w:rsid w:val="00641DF1"/>
    <w:rsid w:val="00716156"/>
    <w:rsid w:val="00723716"/>
    <w:rsid w:val="007245FE"/>
    <w:rsid w:val="007B1617"/>
    <w:rsid w:val="008302BE"/>
    <w:rsid w:val="008310A7"/>
    <w:rsid w:val="00836123"/>
    <w:rsid w:val="00886FDE"/>
    <w:rsid w:val="008F4176"/>
    <w:rsid w:val="008F6EE2"/>
    <w:rsid w:val="00911654"/>
    <w:rsid w:val="00A23D76"/>
    <w:rsid w:val="00A95FB5"/>
    <w:rsid w:val="00AB7F78"/>
    <w:rsid w:val="00AC4570"/>
    <w:rsid w:val="00B41380"/>
    <w:rsid w:val="00B4288A"/>
    <w:rsid w:val="00C51D74"/>
    <w:rsid w:val="00DA2BF9"/>
    <w:rsid w:val="00DB0374"/>
    <w:rsid w:val="00E55639"/>
    <w:rsid w:val="00E679CE"/>
    <w:rsid w:val="00EA2D2E"/>
    <w:rsid w:val="00EC137E"/>
    <w:rsid w:val="00F57C11"/>
    <w:rsid w:val="00F733C4"/>
    <w:rsid w:val="00FE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CA51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a4">
    <w:name w:val="标题字符"/>
    <w:link w:val="a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0">
    <w:name w:val="标题 1字符"/>
    <w:link w:val="1"/>
    <w:rPr>
      <w:b/>
      <w:bCs/>
      <w:kern w:val="44"/>
      <w:sz w:val="44"/>
      <w:szCs w:val="44"/>
    </w:rPr>
  </w:style>
  <w:style w:type="character" w:customStyle="1" w:styleId="a6">
    <w:name w:val="页眉字符"/>
    <w:link w:val="a7"/>
    <w:rPr>
      <w:kern w:val="2"/>
      <w:sz w:val="18"/>
      <w:szCs w:val="18"/>
    </w:rPr>
  </w:style>
  <w:style w:type="character" w:customStyle="1" w:styleId="a8">
    <w:name w:val="页脚字符"/>
    <w:link w:val="a9"/>
    <w:rPr>
      <w:kern w:val="2"/>
      <w:sz w:val="18"/>
      <w:szCs w:val="18"/>
    </w:rPr>
  </w:style>
  <w:style w:type="character" w:customStyle="1" w:styleId="aa">
    <w:name w:val="批注框文本字符"/>
    <w:link w:val="ab"/>
    <w:rPr>
      <w:kern w:val="2"/>
      <w:sz w:val="18"/>
      <w:szCs w:val="18"/>
    </w:rPr>
  </w:style>
  <w:style w:type="paragraph" w:styleId="a5">
    <w:name w:val="Title"/>
    <w:basedOn w:val="a"/>
    <w:next w:val="a"/>
    <w:link w:val="a4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a9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paragraph" w:styleId="ab">
    <w:name w:val="Balloon Text"/>
    <w:basedOn w:val="a"/>
    <w:link w:val="aa"/>
    <w:rPr>
      <w:sz w:val="18"/>
      <w:szCs w:val="18"/>
      <w:lang w:val="x-none" w:eastAsia="x-none"/>
    </w:rPr>
  </w:style>
  <w:style w:type="paragraph" w:customStyle="1" w:styleId="11">
    <w:name w:val="列出段落1"/>
    <w:basedOn w:val="a"/>
    <w:pPr>
      <w:ind w:firstLineChars="200" w:firstLine="420"/>
    </w:pPr>
  </w:style>
  <w:style w:type="paragraph" w:customStyle="1" w:styleId="12">
    <w:name w:val="无间隔1"/>
    <w:pPr>
      <w:widowControl w:val="0"/>
      <w:jc w:val="both"/>
    </w:pPr>
    <w:rPr>
      <w:kern w:val="2"/>
      <w:sz w:val="21"/>
      <w:szCs w:val="24"/>
    </w:rPr>
  </w:style>
  <w:style w:type="paragraph" w:customStyle="1" w:styleId="p0">
    <w:name w:val="p0"/>
    <w:basedOn w:val="a"/>
    <w:pPr>
      <w:widowControl/>
    </w:pPr>
    <w:rPr>
      <w:kern w:val="0"/>
      <w:szCs w:val="21"/>
    </w:rPr>
  </w:style>
  <w:style w:type="paragraph" w:styleId="a7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c">
    <w:name w:val="Document Map"/>
    <w:basedOn w:val="a"/>
    <w:link w:val="ad"/>
    <w:rsid w:val="00EA2D2E"/>
    <w:rPr>
      <w:rFonts w:ascii="宋体"/>
      <w:sz w:val="24"/>
    </w:rPr>
  </w:style>
  <w:style w:type="character" w:customStyle="1" w:styleId="ad">
    <w:name w:val="文档结构图字符"/>
    <w:link w:val="ac"/>
    <w:rsid w:val="00EA2D2E"/>
    <w:rPr>
      <w:rFonts w:asci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7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618</Words>
  <Characters>3529</Characters>
  <Application>Microsoft Macintosh Word</Application>
  <DocSecurity>0</DocSecurity>
  <PresentationFormat/>
  <Lines>29</Lines>
  <Paragraphs>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江南大学物联网工程学院实验报告</vt:lpstr>
    </vt:vector>
  </TitlesOfParts>
  <Manager/>
  <Company/>
  <LinksUpToDate>false</LinksUpToDate>
  <CharactersWithSpaces>4139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江南大学物联网工程学院实验报告</dc:title>
  <dc:subject/>
  <dc:creator>jw</dc:creator>
  <cp:keywords/>
  <dc:description/>
  <cp:lastModifiedBy>Ethan Yan</cp:lastModifiedBy>
  <cp:revision>8</cp:revision>
  <cp:lastPrinted>1899-12-31T16:00:00Z</cp:lastPrinted>
  <dcterms:created xsi:type="dcterms:W3CDTF">2017-09-21T13:51:00Z</dcterms:created>
  <dcterms:modified xsi:type="dcterms:W3CDTF">2017-09-22T06:32:00Z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2052-6.6.0.2877</vt:lpwstr>
  </property>
</Properties>
</file>